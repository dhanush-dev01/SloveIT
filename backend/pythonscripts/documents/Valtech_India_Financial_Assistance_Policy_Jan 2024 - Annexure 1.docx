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4AC08" w14:textId="77777777" w:rsidR="000E2B53" w:rsidRPr="000E2B53" w:rsidRDefault="000E2B53" w:rsidP="000E2B53"/>
    <w:p w14:paraId="0BA8793D" w14:textId="77777777" w:rsidR="000E2B53" w:rsidRPr="000E2B53" w:rsidRDefault="000E2B53" w:rsidP="000E2B53"/>
    <w:p w14:paraId="4524CC36" w14:textId="77777777" w:rsidR="00227505" w:rsidRDefault="00227505" w:rsidP="00227505">
      <w:pPr>
        <w:jc w:val="center"/>
        <w:rPr>
          <w:rFonts w:ascii="Times New Roman" w:hAnsi="Times New Roman"/>
          <w:sz w:val="32"/>
        </w:rPr>
      </w:pPr>
      <w:r>
        <w:rPr>
          <w:sz w:val="32"/>
        </w:rPr>
        <w:t>Annexure 1A (format for Salary Advance Application)</w:t>
      </w:r>
    </w:p>
    <w:p w14:paraId="2FBB0225" w14:textId="77777777" w:rsidR="00227505" w:rsidRDefault="00227505" w:rsidP="00227505">
      <w:pPr>
        <w:rPr>
          <w:sz w:val="32"/>
        </w:rPr>
      </w:pPr>
    </w:p>
    <w:tbl>
      <w:tblPr>
        <w:tblW w:w="8475" w:type="dxa"/>
        <w:jc w:val="center"/>
        <w:tblLook w:val="04A0" w:firstRow="1" w:lastRow="0" w:firstColumn="1" w:lastColumn="0" w:noHBand="0" w:noVBand="1"/>
      </w:tblPr>
      <w:tblGrid>
        <w:gridCol w:w="4551"/>
        <w:gridCol w:w="3924"/>
      </w:tblGrid>
      <w:tr w:rsidR="00227505" w14:paraId="08C39845" w14:textId="77777777" w:rsidTr="00227505">
        <w:trPr>
          <w:trHeight w:val="300"/>
          <w:jc w:val="center"/>
        </w:trPr>
        <w:tc>
          <w:tcPr>
            <w:tcW w:w="4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4E06B4" w14:textId="77777777" w:rsidR="00227505" w:rsidRDefault="00227505">
            <w:pPr>
              <w:rPr>
                <w:rFonts w:ascii="Calibri" w:hAnsi="Calibri" w:cs="Calibri"/>
                <w:i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i/>
                <w:color w:val="000000"/>
                <w:sz w:val="22"/>
                <w:szCs w:val="22"/>
              </w:rPr>
              <w:t>To be filled by Associate (Employee)</w:t>
            </w:r>
          </w:p>
        </w:tc>
        <w:tc>
          <w:tcPr>
            <w:tcW w:w="3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640940" w14:textId="77777777" w:rsidR="00227505" w:rsidRDefault="0022750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227505" w14:paraId="70921158" w14:textId="77777777" w:rsidTr="00227505">
        <w:trPr>
          <w:trHeight w:val="315"/>
          <w:jc w:val="center"/>
        </w:trPr>
        <w:tc>
          <w:tcPr>
            <w:tcW w:w="4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B55580" w14:textId="77777777" w:rsidR="00227505" w:rsidRDefault="0022750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Date of Application</w:t>
            </w:r>
          </w:p>
        </w:tc>
        <w:tc>
          <w:tcPr>
            <w:tcW w:w="3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9DDF74" w14:textId="77777777" w:rsidR="00227505" w:rsidRDefault="0022750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227505" w14:paraId="1E95A2E4" w14:textId="77777777" w:rsidTr="00227505">
        <w:trPr>
          <w:trHeight w:val="315"/>
          <w:jc w:val="center"/>
        </w:trPr>
        <w:tc>
          <w:tcPr>
            <w:tcW w:w="4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B0639E" w14:textId="77777777" w:rsidR="00227505" w:rsidRDefault="0022750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Employee ID</w:t>
            </w:r>
          </w:p>
        </w:tc>
        <w:tc>
          <w:tcPr>
            <w:tcW w:w="3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FEA679C" w14:textId="77777777" w:rsidR="00227505" w:rsidRDefault="0022750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27505" w14:paraId="73F1D835" w14:textId="77777777" w:rsidTr="00227505">
        <w:trPr>
          <w:trHeight w:val="315"/>
          <w:jc w:val="center"/>
        </w:trPr>
        <w:tc>
          <w:tcPr>
            <w:tcW w:w="4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96C8C9" w14:textId="77777777" w:rsidR="00227505" w:rsidRDefault="0022750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Employee Name</w:t>
            </w:r>
          </w:p>
        </w:tc>
        <w:tc>
          <w:tcPr>
            <w:tcW w:w="3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A1BD8E" w14:textId="77777777" w:rsidR="00227505" w:rsidRDefault="0022750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227505" w14:paraId="52C1BCC7" w14:textId="77777777" w:rsidTr="00227505">
        <w:trPr>
          <w:trHeight w:val="315"/>
          <w:jc w:val="center"/>
        </w:trPr>
        <w:tc>
          <w:tcPr>
            <w:tcW w:w="4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00717A" w14:textId="77777777" w:rsidR="00227505" w:rsidRDefault="0022750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Date of Joining</w:t>
            </w:r>
          </w:p>
        </w:tc>
        <w:tc>
          <w:tcPr>
            <w:tcW w:w="3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C0E117D" w14:textId="77777777" w:rsidR="00227505" w:rsidRDefault="0022750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27505" w14:paraId="7DB5280B" w14:textId="77777777" w:rsidTr="00227505">
        <w:trPr>
          <w:trHeight w:val="315"/>
          <w:jc w:val="center"/>
        </w:trPr>
        <w:tc>
          <w:tcPr>
            <w:tcW w:w="4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740C5C" w14:textId="77777777" w:rsidR="00227505" w:rsidRDefault="0022750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Duration of Service in Valtech (Years, Months)</w:t>
            </w:r>
          </w:p>
        </w:tc>
        <w:tc>
          <w:tcPr>
            <w:tcW w:w="3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0B1F1C" w14:textId="77777777" w:rsidR="00227505" w:rsidRDefault="0022750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227505" w14:paraId="00EDF4F7" w14:textId="77777777" w:rsidTr="00227505">
        <w:trPr>
          <w:trHeight w:val="315"/>
          <w:jc w:val="center"/>
        </w:trPr>
        <w:tc>
          <w:tcPr>
            <w:tcW w:w="4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CE3B03" w14:textId="77777777" w:rsidR="00227505" w:rsidRDefault="0022750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Practice/Project/Function</w:t>
            </w:r>
          </w:p>
        </w:tc>
        <w:tc>
          <w:tcPr>
            <w:tcW w:w="3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BAB63B" w14:textId="77777777" w:rsidR="00227505" w:rsidRDefault="0022750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227505" w14:paraId="3E64996C" w14:textId="77777777" w:rsidTr="00227505">
        <w:trPr>
          <w:trHeight w:val="315"/>
          <w:jc w:val="center"/>
        </w:trPr>
        <w:tc>
          <w:tcPr>
            <w:tcW w:w="4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3DB610D" w14:textId="77777777" w:rsidR="00227505" w:rsidRDefault="0022750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Reason/Purpose of Salary Advance</w:t>
            </w:r>
          </w:p>
        </w:tc>
        <w:tc>
          <w:tcPr>
            <w:tcW w:w="3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22707D7" w14:textId="77777777" w:rsidR="00227505" w:rsidRDefault="0022750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27505" w14:paraId="4134A2CC" w14:textId="77777777" w:rsidTr="00227505">
        <w:trPr>
          <w:trHeight w:val="315"/>
          <w:jc w:val="center"/>
        </w:trPr>
        <w:tc>
          <w:tcPr>
            <w:tcW w:w="4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5EA7AA" w14:textId="77777777" w:rsidR="00227505" w:rsidRDefault="0022750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 xml:space="preserve">Amount (INR) requested as Salary Advance </w:t>
            </w:r>
          </w:p>
        </w:tc>
        <w:tc>
          <w:tcPr>
            <w:tcW w:w="3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530006" w14:textId="77777777" w:rsidR="00227505" w:rsidRDefault="0022750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227505" w14:paraId="4C15B49E" w14:textId="77777777" w:rsidTr="00227505">
        <w:trPr>
          <w:trHeight w:val="315"/>
          <w:jc w:val="center"/>
        </w:trPr>
        <w:tc>
          <w:tcPr>
            <w:tcW w:w="4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5643EE" w14:textId="77777777" w:rsidR="00227505" w:rsidRDefault="0022750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Request to return in EMIs (number of months)</w:t>
            </w:r>
          </w:p>
        </w:tc>
        <w:tc>
          <w:tcPr>
            <w:tcW w:w="3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78B071" w14:textId="77777777" w:rsidR="00227505" w:rsidRDefault="0022750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227505" w14:paraId="22FA1C7F" w14:textId="77777777" w:rsidTr="00227505">
        <w:trPr>
          <w:trHeight w:val="315"/>
          <w:jc w:val="center"/>
        </w:trPr>
        <w:tc>
          <w:tcPr>
            <w:tcW w:w="4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BEFBDE" w14:textId="77777777" w:rsidR="00227505" w:rsidRDefault="0022750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Name of Practice Head/Functional Head (PH/FH)</w:t>
            </w:r>
          </w:p>
        </w:tc>
        <w:tc>
          <w:tcPr>
            <w:tcW w:w="3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D1781E" w14:textId="77777777" w:rsidR="00227505" w:rsidRDefault="0022750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27505" w14:paraId="0546F7C0" w14:textId="77777777" w:rsidTr="00227505">
        <w:trPr>
          <w:trHeight w:val="315"/>
          <w:jc w:val="center"/>
        </w:trPr>
        <w:tc>
          <w:tcPr>
            <w:tcW w:w="4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2408E1" w14:textId="77777777" w:rsidR="00227505" w:rsidRDefault="0022750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PH/FH recommendation  </w:t>
            </w:r>
          </w:p>
        </w:tc>
        <w:tc>
          <w:tcPr>
            <w:tcW w:w="3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1758A4A" w14:textId="77777777" w:rsidR="00227505" w:rsidRDefault="00227505">
            <w:pPr>
              <w:rPr>
                <w:color w:val="000000"/>
              </w:rPr>
            </w:pPr>
          </w:p>
        </w:tc>
      </w:tr>
    </w:tbl>
    <w:p w14:paraId="0E9B4371" w14:textId="77777777" w:rsidR="00227505" w:rsidRDefault="00227505" w:rsidP="00227505">
      <w:pPr>
        <w:rPr>
          <w:sz w:val="32"/>
        </w:rPr>
      </w:pPr>
    </w:p>
    <w:p w14:paraId="593FD3D4" w14:textId="77777777" w:rsidR="000E2B53" w:rsidRPr="000E2B53" w:rsidRDefault="000E2B53" w:rsidP="000E2B53"/>
    <w:p w14:paraId="00AE4E7A" w14:textId="77777777" w:rsidR="000E2B53" w:rsidRPr="000E2B53" w:rsidRDefault="000E2B53" w:rsidP="000E2B53">
      <w:pPr>
        <w:tabs>
          <w:tab w:val="left" w:pos="4440"/>
        </w:tabs>
      </w:pPr>
      <w:r>
        <w:tab/>
      </w:r>
    </w:p>
    <w:sectPr w:rsidR="000E2B53" w:rsidRPr="000E2B53" w:rsidSect="00227249">
      <w:headerReference w:type="default" r:id="rId10"/>
      <w:footerReference w:type="default" r:id="rId11"/>
      <w:pgSz w:w="12240" w:h="15840"/>
      <w:pgMar w:top="360" w:right="360" w:bottom="504" w:left="360" w:header="1296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DC720" w14:textId="77777777" w:rsidR="00227505" w:rsidRDefault="00227505" w:rsidP="003A07FD">
      <w:r>
        <w:separator/>
      </w:r>
    </w:p>
  </w:endnote>
  <w:endnote w:type="continuationSeparator" w:id="0">
    <w:p w14:paraId="7316CF8B" w14:textId="77777777" w:rsidR="00227505" w:rsidRDefault="00227505" w:rsidP="003A07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ons">
    <w:panose1 w:val="020B0503030202060203"/>
    <w:charset w:val="00"/>
    <w:family w:val="swiss"/>
    <w:notTrueType/>
    <w:pitch w:val="variable"/>
    <w:sig w:usb0="20000007" w:usb1="10000001" w:usb2="00000000" w:usb3="00000000" w:csb0="000001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1" w:fontKey="{06994E4A-9452-4EF9-8938-E8E4B4CAA545}"/>
  </w:font>
  <w:font w:name="Valtech Neue Light">
    <w:panose1 w:val="00000000000000000000"/>
    <w:charset w:val="00"/>
    <w:family w:val="modern"/>
    <w:notTrueType/>
    <w:pitch w:val="variable"/>
    <w:sig w:usb0="A00000FF" w:usb1="5000204B" w:usb2="00000000" w:usb3="00000000" w:csb0="00000013" w:csb1="00000000"/>
  </w:font>
  <w:font w:name="MinionPro-Regular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Times New Roman (Body CS)">
    <w:altName w:val="Times New Roman"/>
    <w:charset w:val="00"/>
    <w:family w:val="roman"/>
    <w:pitch w:val="default"/>
  </w:font>
  <w:font w:name="Helvetica Neue"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11127DC7-7AD2-4BA8-8CF5-78305D20E97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6CA9276-5E10-4E5F-9175-FAC1A47B9907}"/>
    <w:embedItalic r:id="rId4" w:fontKey="{6D8CCCD3-F728-408A-89B6-6C7213F3135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839E9" w14:textId="63E901F4" w:rsidR="00E36009" w:rsidRPr="00F5771E" w:rsidRDefault="00227505" w:rsidP="00E36009">
    <w:pPr>
      <w:pStyle w:val="Heading3"/>
      <w:rPr>
        <w:sz w:val="20"/>
        <w:szCs w:val="20"/>
      </w:rPr>
    </w:pPr>
    <w:r>
      <w:rPr>
        <w:sz w:val="20"/>
        <w:szCs w:val="20"/>
      </w:rPr>
      <w:t>People &amp; Culture Team</w:t>
    </w:r>
    <w:r w:rsidR="00F5771E">
      <w:rPr>
        <w:sz w:val="20"/>
        <w:szCs w:val="20"/>
      </w:rPr>
      <w:br/>
    </w:r>
  </w:p>
  <w:p w14:paraId="7942804D" w14:textId="041B641E" w:rsidR="00E36009" w:rsidRDefault="00322E9A" w:rsidP="00DF7562">
    <w:pPr>
      <w:pStyle w:val="Footer"/>
      <w:rPr>
        <w:sz w:val="13"/>
        <w:szCs w:val="13"/>
      </w:rPr>
    </w:pPr>
    <w:r>
      <w:rPr>
        <w:sz w:val="13"/>
        <w:szCs w:val="13"/>
      </w:rPr>
      <w:t>January 3, 2024</w:t>
    </w:r>
    <w:r>
      <w:rPr>
        <w:sz w:val="13"/>
        <w:szCs w:val="13"/>
      </w:rPr>
      <w:br/>
    </w:r>
    <w:r>
      <w:rPr>
        <w:sz w:val="13"/>
        <w:szCs w:val="13"/>
      </w:rPr>
      <w:br/>
    </w:r>
  </w:p>
  <w:sdt>
    <w:sdtPr>
      <w:rPr>
        <w:rStyle w:val="PageNumber"/>
      </w:rPr>
      <w:id w:val="-141015216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740EFF4" w14:textId="77777777" w:rsidR="00F5771E" w:rsidRDefault="00F5771E" w:rsidP="00F5771E">
        <w:pPr>
          <w:pStyle w:val="Footer"/>
          <w:framePr w:wrap="none" w:vAnchor="text" w:hAnchor="page" w:x="11701" w:y="23"/>
          <w:rPr>
            <w:rStyle w:val="PageNumber"/>
          </w:rPr>
        </w:pPr>
        <w:r w:rsidRPr="00DE0F3D">
          <w:rPr>
            <w:rStyle w:val="PageNumber"/>
          </w:rPr>
          <w:fldChar w:fldCharType="begin"/>
        </w:r>
        <w:r w:rsidRPr="00DE0F3D">
          <w:rPr>
            <w:rStyle w:val="PageNumber"/>
          </w:rPr>
          <w:instrText xml:space="preserve"> PAGE </w:instrText>
        </w:r>
        <w:r w:rsidRPr="00DE0F3D">
          <w:rPr>
            <w:rStyle w:val="PageNumber"/>
          </w:rPr>
          <w:fldChar w:fldCharType="separate"/>
        </w:r>
        <w:r w:rsidRPr="00DE0F3D">
          <w:rPr>
            <w:rStyle w:val="PageNumber"/>
          </w:rPr>
          <w:t>2</w:t>
        </w:r>
        <w:r w:rsidRPr="00DE0F3D">
          <w:rPr>
            <w:rStyle w:val="PageNumber"/>
          </w:rPr>
          <w:fldChar w:fldCharType="end"/>
        </w:r>
      </w:p>
    </w:sdtContent>
  </w:sdt>
  <w:p w14:paraId="61421F5B" w14:textId="77777777" w:rsidR="000E2B53" w:rsidRPr="00877D92" w:rsidRDefault="000E2B53" w:rsidP="00DF7562">
    <w:pPr>
      <w:pStyle w:val="Footer"/>
      <w:rPr>
        <w:szCs w:val="16"/>
      </w:rPr>
    </w:pPr>
    <w:r w:rsidRPr="000D3503">
      <w:rPr>
        <w:sz w:val="13"/>
        <w:szCs w:val="13"/>
      </w:rPr>
      <w:t>© Copyright 2024 – Valtech Limited. All rights reserved. Commercial in confidence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21663E" w14:textId="77777777" w:rsidR="00227505" w:rsidRDefault="00227505" w:rsidP="003A07FD">
      <w:r>
        <w:separator/>
      </w:r>
    </w:p>
  </w:footnote>
  <w:footnote w:type="continuationSeparator" w:id="0">
    <w:p w14:paraId="2072268B" w14:textId="77777777" w:rsidR="00227505" w:rsidRDefault="00227505" w:rsidP="003A07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504DF" w14:textId="77777777" w:rsidR="00F33DA2" w:rsidRDefault="00F33DA2" w:rsidP="00DE50F8">
    <w:pPr>
      <w:tabs>
        <w:tab w:val="left" w:pos="9540"/>
      </w:tabs>
    </w:pPr>
    <w:r>
      <w:rPr>
        <w:noProof/>
      </w:rPr>
      <w:drawing>
        <wp:anchor distT="0" distB="0" distL="114300" distR="114300" simplePos="0" relativeHeight="251660288" behindDoc="0" locked="0" layoutInCell="1" allowOverlap="1" wp14:anchorId="60DA237C" wp14:editId="2B903B2B">
          <wp:simplePos x="0" y="0"/>
          <wp:positionH relativeFrom="column">
            <wp:posOffset>-18415</wp:posOffset>
          </wp:positionH>
          <wp:positionV relativeFrom="paragraph">
            <wp:posOffset>-607060</wp:posOffset>
          </wp:positionV>
          <wp:extent cx="365760" cy="365760"/>
          <wp:effectExtent l="0" t="0" r="2540" b="2540"/>
          <wp:wrapNone/>
          <wp:docPr id="799349342" name="Picture 7993493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3705952" name="Picture 40370595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5760" cy="3657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3A74EBC8"/>
    <w:lvl w:ilvl="0">
      <w:start w:val="1"/>
      <w:numFmt w:val="bullet"/>
      <w:pStyle w:val="ListBullet5"/>
      <w:lvlText w:val=""/>
      <w:lvlJc w:val="left"/>
      <w:pPr>
        <w:ind w:left="1800" w:hanging="360"/>
      </w:pPr>
      <w:rPr>
        <w:rFonts w:ascii="Wingdings" w:hAnsi="Wingdings" w:hint="default"/>
      </w:rPr>
    </w:lvl>
  </w:abstractNum>
  <w:abstractNum w:abstractNumId="1" w15:restartNumberingAfterBreak="0">
    <w:nsid w:val="FFFFFF81"/>
    <w:multiLevelType w:val="singleLevel"/>
    <w:tmpl w:val="4650F958"/>
    <w:lvl w:ilvl="0">
      <w:start w:val="1"/>
      <w:numFmt w:val="bullet"/>
      <w:pStyle w:val="ListBullet4"/>
      <w:lvlText w:val=""/>
      <w:lvlJc w:val="left"/>
      <w:pPr>
        <w:ind w:left="1440" w:hanging="360"/>
      </w:pPr>
      <w:rPr>
        <w:rFonts w:ascii="Wingdings" w:hAnsi="Wingdings" w:hint="default"/>
      </w:rPr>
    </w:lvl>
  </w:abstractNum>
  <w:abstractNum w:abstractNumId="2" w15:restartNumberingAfterBreak="0">
    <w:nsid w:val="FFFFFF82"/>
    <w:multiLevelType w:val="singleLevel"/>
    <w:tmpl w:val="C25E06DC"/>
    <w:lvl w:ilvl="0">
      <w:start w:val="1"/>
      <w:numFmt w:val="bullet"/>
      <w:pStyle w:val="ListBullet3"/>
      <w:lvlText w:val=""/>
      <w:lvlJc w:val="left"/>
      <w:pPr>
        <w:ind w:left="1080" w:hanging="360"/>
      </w:pPr>
      <w:rPr>
        <w:rFonts w:ascii="Wingdings" w:hAnsi="Wingdings" w:hint="default"/>
      </w:rPr>
    </w:lvl>
  </w:abstractNum>
  <w:abstractNum w:abstractNumId="3" w15:restartNumberingAfterBreak="0">
    <w:nsid w:val="FFFFFF83"/>
    <w:multiLevelType w:val="singleLevel"/>
    <w:tmpl w:val="FCEC96E6"/>
    <w:lvl w:ilvl="0">
      <w:start w:val="1"/>
      <w:numFmt w:val="bullet"/>
      <w:pStyle w:val="ListBullet2"/>
      <w:lvlText w:val=""/>
      <w:lvlJc w:val="left"/>
      <w:pPr>
        <w:ind w:left="720" w:hanging="360"/>
      </w:pPr>
      <w:rPr>
        <w:rFonts w:ascii="Wingdings" w:hAnsi="Wingdings" w:hint="default"/>
      </w:rPr>
    </w:lvl>
  </w:abstractNum>
  <w:abstractNum w:abstractNumId="4" w15:restartNumberingAfterBreak="0">
    <w:nsid w:val="FFFFFF88"/>
    <w:multiLevelType w:val="singleLevel"/>
    <w:tmpl w:val="C48E343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3F3A1784"/>
    <w:lvl w:ilvl="0">
      <w:start w:val="1"/>
      <w:numFmt w:val="bullet"/>
      <w:pStyle w:val="ListBullet"/>
      <w:lvlText w:val=""/>
      <w:lvlJc w:val="left"/>
      <w:pPr>
        <w:ind w:left="360" w:hanging="360"/>
      </w:pPr>
      <w:rPr>
        <w:rFonts w:ascii="Wingdings" w:hAnsi="Wingdings" w:hint="default"/>
      </w:rPr>
    </w:lvl>
  </w:abstractNum>
  <w:abstractNum w:abstractNumId="6" w15:restartNumberingAfterBreak="0">
    <w:nsid w:val="151034E2"/>
    <w:multiLevelType w:val="multilevel"/>
    <w:tmpl w:val="26AE4B54"/>
    <w:styleLink w:val="Style1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n"/>
      <w:lvlJc w:val="left"/>
      <w:pPr>
        <w:ind w:left="1440" w:hanging="360"/>
      </w:pPr>
      <w:rPr>
        <w:rFonts w:ascii="Wingdings" w:hAnsi="Wingdings" w:cs="Courier New" w:hint="default"/>
        <w:sz w:val="2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n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9B6E1A"/>
    <w:multiLevelType w:val="hybridMultilevel"/>
    <w:tmpl w:val="4B28C340"/>
    <w:lvl w:ilvl="0" w:tplc="3C202318">
      <w:start w:val="1"/>
      <w:numFmt w:val="bullet"/>
      <w:lvlText w:val="·"/>
      <w:lvlJc w:val="left"/>
      <w:pPr>
        <w:ind w:left="576" w:hanging="216"/>
      </w:pPr>
      <w:rPr>
        <w:rFonts w:ascii="Sons" w:hAnsi="Sons" w:hint="default"/>
        <w:b w:val="0"/>
        <w:i w:val="0"/>
        <w:sz w:val="2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71579"/>
    <w:multiLevelType w:val="hybridMultilevel"/>
    <w:tmpl w:val="1A5A6E3E"/>
    <w:lvl w:ilvl="0" w:tplc="D65E6A4C">
      <w:start w:val="1"/>
      <w:numFmt w:val="bullet"/>
      <w:pStyle w:val="ListParagraph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146598"/>
    <w:multiLevelType w:val="multilevel"/>
    <w:tmpl w:val="0409001D"/>
    <w:styleLink w:val="CurrentList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3160A44"/>
    <w:multiLevelType w:val="hybridMultilevel"/>
    <w:tmpl w:val="B9963FF4"/>
    <w:lvl w:ilvl="0" w:tplc="A2EA81AC">
      <w:start w:val="1"/>
      <w:numFmt w:val="bullet"/>
      <w:lvlText w:val="/"/>
      <w:lvlJc w:val="left"/>
      <w:pPr>
        <w:ind w:left="936" w:hanging="216"/>
      </w:pPr>
      <w:rPr>
        <w:rFonts w:ascii="Arial Black" w:hAnsi="Arial Blac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27387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BE32BE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780D6751"/>
    <w:multiLevelType w:val="hybridMultilevel"/>
    <w:tmpl w:val="BDF61ADE"/>
    <w:lvl w:ilvl="0" w:tplc="8D16144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0E627A"/>
    <w:multiLevelType w:val="singleLevel"/>
    <w:tmpl w:val="D32AA524"/>
    <w:lvl w:ilvl="0">
      <w:start w:val="1"/>
      <w:numFmt w:val="decimal"/>
      <w:lvlText w:val="%1."/>
      <w:lvlJc w:val="left"/>
      <w:pPr>
        <w:ind w:left="1080" w:hanging="360"/>
      </w:pPr>
      <w:rPr>
        <w:rFonts w:ascii="Sons" w:hAnsi="Sons" w:hint="default"/>
      </w:rPr>
    </w:lvl>
  </w:abstractNum>
  <w:num w:numId="1" w16cid:durableId="1866282043">
    <w:abstractNumId w:val="10"/>
  </w:num>
  <w:num w:numId="2" w16cid:durableId="863858237">
    <w:abstractNumId w:val="11"/>
  </w:num>
  <w:num w:numId="3" w16cid:durableId="1291327863">
    <w:abstractNumId w:val="12"/>
  </w:num>
  <w:num w:numId="4" w16cid:durableId="1621230362">
    <w:abstractNumId w:val="7"/>
  </w:num>
  <w:num w:numId="5" w16cid:durableId="646973702">
    <w:abstractNumId w:val="5"/>
  </w:num>
  <w:num w:numId="6" w16cid:durableId="857038740">
    <w:abstractNumId w:val="5"/>
  </w:num>
  <w:num w:numId="7" w16cid:durableId="1112549335">
    <w:abstractNumId w:val="5"/>
  </w:num>
  <w:num w:numId="8" w16cid:durableId="958295624">
    <w:abstractNumId w:val="5"/>
  </w:num>
  <w:num w:numId="9" w16cid:durableId="1724333079">
    <w:abstractNumId w:val="5"/>
  </w:num>
  <w:num w:numId="10" w16cid:durableId="1482388871">
    <w:abstractNumId w:val="3"/>
  </w:num>
  <w:num w:numId="11" w16cid:durableId="161311886">
    <w:abstractNumId w:val="3"/>
  </w:num>
  <w:num w:numId="12" w16cid:durableId="1072896614">
    <w:abstractNumId w:val="3"/>
  </w:num>
  <w:num w:numId="13" w16cid:durableId="827408259">
    <w:abstractNumId w:val="3"/>
  </w:num>
  <w:num w:numId="14" w16cid:durableId="2010668784">
    <w:abstractNumId w:val="3"/>
  </w:num>
  <w:num w:numId="15" w16cid:durableId="1970432098">
    <w:abstractNumId w:val="2"/>
  </w:num>
  <w:num w:numId="16" w16cid:durableId="2071802984">
    <w:abstractNumId w:val="2"/>
  </w:num>
  <w:num w:numId="17" w16cid:durableId="1184201976">
    <w:abstractNumId w:val="2"/>
  </w:num>
  <w:num w:numId="18" w16cid:durableId="1982271639">
    <w:abstractNumId w:val="2"/>
  </w:num>
  <w:num w:numId="19" w16cid:durableId="55979669">
    <w:abstractNumId w:val="2"/>
  </w:num>
  <w:num w:numId="20" w16cid:durableId="1587809372">
    <w:abstractNumId w:val="1"/>
  </w:num>
  <w:num w:numId="21" w16cid:durableId="1646397300">
    <w:abstractNumId w:val="1"/>
  </w:num>
  <w:num w:numId="22" w16cid:durableId="391006447">
    <w:abstractNumId w:val="1"/>
  </w:num>
  <w:num w:numId="23" w16cid:durableId="2067607695">
    <w:abstractNumId w:val="1"/>
  </w:num>
  <w:num w:numId="24" w16cid:durableId="992099598">
    <w:abstractNumId w:val="1"/>
  </w:num>
  <w:num w:numId="25" w16cid:durableId="1609042759">
    <w:abstractNumId w:val="0"/>
  </w:num>
  <w:num w:numId="26" w16cid:durableId="1553689831">
    <w:abstractNumId w:val="0"/>
  </w:num>
  <w:num w:numId="27" w16cid:durableId="1920823420">
    <w:abstractNumId w:val="0"/>
  </w:num>
  <w:num w:numId="28" w16cid:durableId="2024286541">
    <w:abstractNumId w:val="0"/>
  </w:num>
  <w:num w:numId="29" w16cid:durableId="2065055693">
    <w:abstractNumId w:val="0"/>
  </w:num>
  <w:num w:numId="30" w16cid:durableId="1229881300">
    <w:abstractNumId w:val="9"/>
  </w:num>
  <w:num w:numId="31" w16cid:durableId="488401458">
    <w:abstractNumId w:val="4"/>
  </w:num>
  <w:num w:numId="32" w16cid:durableId="1882282452">
    <w:abstractNumId w:val="4"/>
  </w:num>
  <w:num w:numId="33" w16cid:durableId="1511872185">
    <w:abstractNumId w:val="4"/>
  </w:num>
  <w:num w:numId="34" w16cid:durableId="511801371">
    <w:abstractNumId w:val="4"/>
  </w:num>
  <w:num w:numId="35" w16cid:durableId="1213806804">
    <w:abstractNumId w:val="4"/>
  </w:num>
  <w:num w:numId="36" w16cid:durableId="84688555">
    <w:abstractNumId w:val="8"/>
  </w:num>
  <w:num w:numId="37" w16cid:durableId="1864634077">
    <w:abstractNumId w:val="6"/>
  </w:num>
  <w:num w:numId="38" w16cid:durableId="1811240687">
    <w:abstractNumId w:val="14"/>
  </w:num>
  <w:num w:numId="39" w16cid:durableId="35489236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3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505"/>
    <w:rsid w:val="0000248D"/>
    <w:rsid w:val="00010E27"/>
    <w:rsid w:val="0001286F"/>
    <w:rsid w:val="0001649F"/>
    <w:rsid w:val="000211A9"/>
    <w:rsid w:val="000263D9"/>
    <w:rsid w:val="00032731"/>
    <w:rsid w:val="00036154"/>
    <w:rsid w:val="00042636"/>
    <w:rsid w:val="000509E9"/>
    <w:rsid w:val="000632E2"/>
    <w:rsid w:val="000675CD"/>
    <w:rsid w:val="00072839"/>
    <w:rsid w:val="00072943"/>
    <w:rsid w:val="0007301E"/>
    <w:rsid w:val="00083348"/>
    <w:rsid w:val="000879B3"/>
    <w:rsid w:val="000A55F2"/>
    <w:rsid w:val="000A734C"/>
    <w:rsid w:val="000B43CE"/>
    <w:rsid w:val="000D3503"/>
    <w:rsid w:val="000E0BB8"/>
    <w:rsid w:val="000E2B53"/>
    <w:rsid w:val="000F2F12"/>
    <w:rsid w:val="000F3421"/>
    <w:rsid w:val="00113B6C"/>
    <w:rsid w:val="00122F20"/>
    <w:rsid w:val="0014079F"/>
    <w:rsid w:val="00140BEF"/>
    <w:rsid w:val="001716FD"/>
    <w:rsid w:val="00175BD6"/>
    <w:rsid w:val="00180BE9"/>
    <w:rsid w:val="00197566"/>
    <w:rsid w:val="001B362A"/>
    <w:rsid w:val="001B7FE1"/>
    <w:rsid w:val="001C27BE"/>
    <w:rsid w:val="001C5AC4"/>
    <w:rsid w:val="001D2625"/>
    <w:rsid w:val="001E56A6"/>
    <w:rsid w:val="001F7EC3"/>
    <w:rsid w:val="00201B4A"/>
    <w:rsid w:val="002031C1"/>
    <w:rsid w:val="00227249"/>
    <w:rsid w:val="00227505"/>
    <w:rsid w:val="0023093A"/>
    <w:rsid w:val="00262367"/>
    <w:rsid w:val="002634CA"/>
    <w:rsid w:val="00264BCE"/>
    <w:rsid w:val="002751E7"/>
    <w:rsid w:val="00284E3A"/>
    <w:rsid w:val="003023DA"/>
    <w:rsid w:val="00322E9A"/>
    <w:rsid w:val="00336247"/>
    <w:rsid w:val="003427FE"/>
    <w:rsid w:val="00342CE8"/>
    <w:rsid w:val="003636D6"/>
    <w:rsid w:val="00366900"/>
    <w:rsid w:val="00374620"/>
    <w:rsid w:val="00374DCD"/>
    <w:rsid w:val="00390D81"/>
    <w:rsid w:val="00392618"/>
    <w:rsid w:val="00393772"/>
    <w:rsid w:val="00397CA1"/>
    <w:rsid w:val="003A07FD"/>
    <w:rsid w:val="003A0E12"/>
    <w:rsid w:val="003A4CDD"/>
    <w:rsid w:val="003B00D6"/>
    <w:rsid w:val="003B4111"/>
    <w:rsid w:val="003B5F25"/>
    <w:rsid w:val="003C78CE"/>
    <w:rsid w:val="003D3DFC"/>
    <w:rsid w:val="003D7455"/>
    <w:rsid w:val="003E0DB1"/>
    <w:rsid w:val="003E4883"/>
    <w:rsid w:val="004016D8"/>
    <w:rsid w:val="004379E5"/>
    <w:rsid w:val="00450725"/>
    <w:rsid w:val="00450F97"/>
    <w:rsid w:val="0046633E"/>
    <w:rsid w:val="00495FA1"/>
    <w:rsid w:val="004A083E"/>
    <w:rsid w:val="004A4D91"/>
    <w:rsid w:val="004A7267"/>
    <w:rsid w:val="004B14B7"/>
    <w:rsid w:val="004B202F"/>
    <w:rsid w:val="004B4E66"/>
    <w:rsid w:val="004D7EB3"/>
    <w:rsid w:val="004E5275"/>
    <w:rsid w:val="0050283B"/>
    <w:rsid w:val="00506248"/>
    <w:rsid w:val="005111CA"/>
    <w:rsid w:val="0051394A"/>
    <w:rsid w:val="00517961"/>
    <w:rsid w:val="005215CE"/>
    <w:rsid w:val="005343A4"/>
    <w:rsid w:val="00537A4C"/>
    <w:rsid w:val="00540E3F"/>
    <w:rsid w:val="00563A46"/>
    <w:rsid w:val="00577C7C"/>
    <w:rsid w:val="005912DB"/>
    <w:rsid w:val="005A0952"/>
    <w:rsid w:val="005A2AFF"/>
    <w:rsid w:val="005A3C9E"/>
    <w:rsid w:val="005C1F68"/>
    <w:rsid w:val="005D1C4D"/>
    <w:rsid w:val="005D714B"/>
    <w:rsid w:val="005E099F"/>
    <w:rsid w:val="005E41A5"/>
    <w:rsid w:val="005F7CBE"/>
    <w:rsid w:val="006101F8"/>
    <w:rsid w:val="00623EBB"/>
    <w:rsid w:val="00635E48"/>
    <w:rsid w:val="006421A0"/>
    <w:rsid w:val="00644B6D"/>
    <w:rsid w:val="006474B5"/>
    <w:rsid w:val="0065147B"/>
    <w:rsid w:val="006554C1"/>
    <w:rsid w:val="006663A2"/>
    <w:rsid w:val="0066750E"/>
    <w:rsid w:val="00673666"/>
    <w:rsid w:val="00675856"/>
    <w:rsid w:val="0068163C"/>
    <w:rsid w:val="00690E83"/>
    <w:rsid w:val="006C0879"/>
    <w:rsid w:val="006C12D8"/>
    <w:rsid w:val="006C1BF9"/>
    <w:rsid w:val="006D25C2"/>
    <w:rsid w:val="006D7C04"/>
    <w:rsid w:val="006F405E"/>
    <w:rsid w:val="00706F6C"/>
    <w:rsid w:val="007105B1"/>
    <w:rsid w:val="007158B0"/>
    <w:rsid w:val="00717F8B"/>
    <w:rsid w:val="00722343"/>
    <w:rsid w:val="00730B90"/>
    <w:rsid w:val="00736922"/>
    <w:rsid w:val="007419D6"/>
    <w:rsid w:val="007767BC"/>
    <w:rsid w:val="00780A4D"/>
    <w:rsid w:val="00783A20"/>
    <w:rsid w:val="007855A3"/>
    <w:rsid w:val="00786E3A"/>
    <w:rsid w:val="007973E0"/>
    <w:rsid w:val="007B088D"/>
    <w:rsid w:val="007C0F10"/>
    <w:rsid w:val="007D02D2"/>
    <w:rsid w:val="007F0ABC"/>
    <w:rsid w:val="007F3BC9"/>
    <w:rsid w:val="008105B5"/>
    <w:rsid w:val="00817C8F"/>
    <w:rsid w:val="00831C38"/>
    <w:rsid w:val="00860D90"/>
    <w:rsid w:val="008653AC"/>
    <w:rsid w:val="00866917"/>
    <w:rsid w:val="008750C6"/>
    <w:rsid w:val="00875B66"/>
    <w:rsid w:val="00877D92"/>
    <w:rsid w:val="008829E5"/>
    <w:rsid w:val="00885BF0"/>
    <w:rsid w:val="0088604D"/>
    <w:rsid w:val="008A19AF"/>
    <w:rsid w:val="008B6281"/>
    <w:rsid w:val="008C23F9"/>
    <w:rsid w:val="008C52C3"/>
    <w:rsid w:val="008D768A"/>
    <w:rsid w:val="008E1270"/>
    <w:rsid w:val="008F7D6F"/>
    <w:rsid w:val="0091543F"/>
    <w:rsid w:val="00943B06"/>
    <w:rsid w:val="0094502E"/>
    <w:rsid w:val="009732CD"/>
    <w:rsid w:val="00976EC0"/>
    <w:rsid w:val="00994120"/>
    <w:rsid w:val="009A537B"/>
    <w:rsid w:val="009A6D31"/>
    <w:rsid w:val="009A739F"/>
    <w:rsid w:val="009C0171"/>
    <w:rsid w:val="009C6030"/>
    <w:rsid w:val="009D560B"/>
    <w:rsid w:val="009E798E"/>
    <w:rsid w:val="00A02782"/>
    <w:rsid w:val="00A150E8"/>
    <w:rsid w:val="00A21120"/>
    <w:rsid w:val="00A36E69"/>
    <w:rsid w:val="00A420D7"/>
    <w:rsid w:val="00A5172A"/>
    <w:rsid w:val="00A62898"/>
    <w:rsid w:val="00A83BFD"/>
    <w:rsid w:val="00A87D82"/>
    <w:rsid w:val="00A87E2B"/>
    <w:rsid w:val="00A943C3"/>
    <w:rsid w:val="00AA2F27"/>
    <w:rsid w:val="00AB124A"/>
    <w:rsid w:val="00AB573F"/>
    <w:rsid w:val="00AE61AF"/>
    <w:rsid w:val="00AF469C"/>
    <w:rsid w:val="00B02FF1"/>
    <w:rsid w:val="00B05583"/>
    <w:rsid w:val="00B31540"/>
    <w:rsid w:val="00B62D47"/>
    <w:rsid w:val="00B74829"/>
    <w:rsid w:val="00B8184A"/>
    <w:rsid w:val="00B97CC8"/>
    <w:rsid w:val="00BB5331"/>
    <w:rsid w:val="00BC4799"/>
    <w:rsid w:val="00BF1E6A"/>
    <w:rsid w:val="00BF5FA5"/>
    <w:rsid w:val="00BF7938"/>
    <w:rsid w:val="00C17744"/>
    <w:rsid w:val="00C34063"/>
    <w:rsid w:val="00C47416"/>
    <w:rsid w:val="00C54510"/>
    <w:rsid w:val="00C60A8A"/>
    <w:rsid w:val="00C67160"/>
    <w:rsid w:val="00C72B07"/>
    <w:rsid w:val="00C77F1D"/>
    <w:rsid w:val="00C85C5B"/>
    <w:rsid w:val="00C87F37"/>
    <w:rsid w:val="00C9747E"/>
    <w:rsid w:val="00CC0C55"/>
    <w:rsid w:val="00CC599D"/>
    <w:rsid w:val="00CD7507"/>
    <w:rsid w:val="00CE270C"/>
    <w:rsid w:val="00CF0302"/>
    <w:rsid w:val="00CF4BB4"/>
    <w:rsid w:val="00D135B3"/>
    <w:rsid w:val="00D44C5B"/>
    <w:rsid w:val="00D50244"/>
    <w:rsid w:val="00D74059"/>
    <w:rsid w:val="00D7568F"/>
    <w:rsid w:val="00D92451"/>
    <w:rsid w:val="00DA0742"/>
    <w:rsid w:val="00DA7E9B"/>
    <w:rsid w:val="00DA7FEA"/>
    <w:rsid w:val="00DC5587"/>
    <w:rsid w:val="00DD3A88"/>
    <w:rsid w:val="00DE0F3D"/>
    <w:rsid w:val="00DE50F8"/>
    <w:rsid w:val="00DF7562"/>
    <w:rsid w:val="00E042AC"/>
    <w:rsid w:val="00E251AB"/>
    <w:rsid w:val="00E261BA"/>
    <w:rsid w:val="00E265B7"/>
    <w:rsid w:val="00E33AA7"/>
    <w:rsid w:val="00E36009"/>
    <w:rsid w:val="00E469FB"/>
    <w:rsid w:val="00E63085"/>
    <w:rsid w:val="00E63F10"/>
    <w:rsid w:val="00E96569"/>
    <w:rsid w:val="00EA7BDD"/>
    <w:rsid w:val="00EB66B3"/>
    <w:rsid w:val="00EC4D89"/>
    <w:rsid w:val="00ED124C"/>
    <w:rsid w:val="00ED60FA"/>
    <w:rsid w:val="00EE18E3"/>
    <w:rsid w:val="00EE3226"/>
    <w:rsid w:val="00EE38A8"/>
    <w:rsid w:val="00EF1217"/>
    <w:rsid w:val="00EF456D"/>
    <w:rsid w:val="00EF5D9A"/>
    <w:rsid w:val="00EF7072"/>
    <w:rsid w:val="00F15513"/>
    <w:rsid w:val="00F1742B"/>
    <w:rsid w:val="00F22410"/>
    <w:rsid w:val="00F22BDA"/>
    <w:rsid w:val="00F26683"/>
    <w:rsid w:val="00F268AF"/>
    <w:rsid w:val="00F323BB"/>
    <w:rsid w:val="00F33DA2"/>
    <w:rsid w:val="00F35BD9"/>
    <w:rsid w:val="00F51B96"/>
    <w:rsid w:val="00F5771E"/>
    <w:rsid w:val="00F86B5E"/>
    <w:rsid w:val="00F960E2"/>
    <w:rsid w:val="00FA6400"/>
    <w:rsid w:val="00FB2234"/>
    <w:rsid w:val="00FB38F6"/>
    <w:rsid w:val="00FC35BF"/>
    <w:rsid w:val="00FC5430"/>
    <w:rsid w:val="00FC6983"/>
    <w:rsid w:val="00FE3055"/>
    <w:rsid w:val="00FF4C04"/>
    <w:rsid w:val="00FF7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5DF596"/>
  <w15:chartTrackingRefBased/>
  <w15:docId w15:val="{2D3B8979-364F-481E-B745-A22C02E7B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C1F68"/>
    <w:pPr>
      <w:jc w:val="left"/>
    </w:pPr>
    <w:rPr>
      <w:rFonts w:ascii="Sons" w:hAnsi="Sons"/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65B7"/>
    <w:pPr>
      <w:spacing w:line="1040" w:lineRule="exact"/>
      <w:outlineLvl w:val="0"/>
    </w:pPr>
    <w:rPr>
      <w:rFonts w:ascii="Valtech Neue Light" w:hAnsi="Valtech Neue Light"/>
      <w:bCs/>
      <w:sz w:val="92"/>
      <w:szCs w:val="92"/>
    </w:rPr>
  </w:style>
  <w:style w:type="paragraph" w:styleId="Heading2">
    <w:name w:val="heading 2"/>
    <w:basedOn w:val="Normal"/>
    <w:link w:val="Heading2Char"/>
    <w:uiPriority w:val="9"/>
    <w:unhideWhenUsed/>
    <w:qFormat/>
    <w:rsid w:val="006421A0"/>
    <w:pPr>
      <w:spacing w:after="0" w:line="240" w:lineRule="auto"/>
      <w:outlineLvl w:val="1"/>
    </w:pPr>
    <w:rPr>
      <w:sz w:val="36"/>
      <w:szCs w:val="36"/>
    </w:rPr>
  </w:style>
  <w:style w:type="paragraph" w:styleId="Heading3">
    <w:name w:val="heading 3"/>
    <w:basedOn w:val="Heading2"/>
    <w:link w:val="Heading3Char"/>
    <w:uiPriority w:val="9"/>
    <w:unhideWhenUsed/>
    <w:qFormat/>
    <w:rsid w:val="006C12D8"/>
    <w:pPr>
      <w:outlineLvl w:val="2"/>
    </w:pPr>
    <w:rPr>
      <w:sz w:val="26"/>
      <w:szCs w:val="26"/>
    </w:rPr>
  </w:style>
  <w:style w:type="paragraph" w:styleId="Heading4">
    <w:name w:val="heading 4"/>
    <w:basedOn w:val="Heading3"/>
    <w:next w:val="Normal"/>
    <w:link w:val="Heading4Char"/>
    <w:uiPriority w:val="9"/>
    <w:unhideWhenUsed/>
    <w:rsid w:val="00E63F10"/>
    <w:pPr>
      <w:outlineLvl w:val="3"/>
    </w:pPr>
    <w:rPr>
      <w:b/>
    </w:rPr>
  </w:style>
  <w:style w:type="paragraph" w:styleId="Heading5">
    <w:name w:val="heading 5"/>
    <w:basedOn w:val="Heading4"/>
    <w:next w:val="Normal"/>
    <w:link w:val="Heading5Char"/>
    <w:uiPriority w:val="9"/>
    <w:unhideWhenUsed/>
    <w:rsid w:val="00E63F10"/>
    <w:pPr>
      <w:outlineLvl w:val="4"/>
    </w:pPr>
  </w:style>
  <w:style w:type="paragraph" w:styleId="Heading6">
    <w:name w:val="heading 6"/>
    <w:basedOn w:val="Heading5"/>
    <w:next w:val="Normal"/>
    <w:link w:val="Heading6Char"/>
    <w:uiPriority w:val="9"/>
    <w:unhideWhenUsed/>
    <w:rsid w:val="00E63F10"/>
    <w:pPr>
      <w:outlineLvl w:val="5"/>
    </w:pPr>
  </w:style>
  <w:style w:type="paragraph" w:styleId="Heading7">
    <w:name w:val="heading 7"/>
    <w:basedOn w:val="Heading6"/>
    <w:next w:val="Normal"/>
    <w:link w:val="Heading7Char"/>
    <w:uiPriority w:val="9"/>
    <w:unhideWhenUsed/>
    <w:rsid w:val="00E63F10"/>
    <w:pPr>
      <w:outlineLvl w:val="6"/>
    </w:pPr>
  </w:style>
  <w:style w:type="paragraph" w:styleId="Heading8">
    <w:name w:val="heading 8"/>
    <w:basedOn w:val="Heading7"/>
    <w:next w:val="Normal"/>
    <w:link w:val="Heading8Char"/>
    <w:uiPriority w:val="9"/>
    <w:unhideWhenUsed/>
    <w:rsid w:val="00E63F10"/>
    <w:pPr>
      <w:outlineLvl w:val="7"/>
    </w:pPr>
  </w:style>
  <w:style w:type="paragraph" w:styleId="Heading9">
    <w:name w:val="heading 9"/>
    <w:basedOn w:val="Heading8"/>
    <w:next w:val="Normal"/>
    <w:link w:val="Heading9Char"/>
    <w:uiPriority w:val="9"/>
    <w:unhideWhenUsed/>
    <w:rsid w:val="00E63F10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Quote">
    <w:name w:val="Quote"/>
    <w:basedOn w:val="CallOutTextBox"/>
    <w:next w:val="Normal"/>
    <w:link w:val="QuoteChar"/>
    <w:uiPriority w:val="29"/>
    <w:qFormat/>
    <w:rsid w:val="00201B4A"/>
    <w:rPr>
      <w:i/>
      <w:iCs/>
    </w:rPr>
  </w:style>
  <w:style w:type="paragraph" w:styleId="Footer">
    <w:name w:val="footer"/>
    <w:basedOn w:val="Normal"/>
    <w:link w:val="FooterChar"/>
    <w:uiPriority w:val="99"/>
    <w:unhideWhenUsed/>
    <w:qFormat/>
    <w:rsid w:val="00877D92"/>
    <w:pPr>
      <w:tabs>
        <w:tab w:val="center" w:pos="4680"/>
        <w:tab w:val="right" w:pos="9360"/>
      </w:tabs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877D92"/>
    <w:rPr>
      <w:rFonts w:ascii="Sons" w:hAnsi="Sons"/>
      <w:sz w:val="16"/>
    </w:rPr>
  </w:style>
  <w:style w:type="paragraph" w:customStyle="1" w:styleId="ValtechBodyCopy">
    <w:name w:val="Valtech Body Copy"/>
    <w:basedOn w:val="Normal"/>
    <w:link w:val="ValtechBodyCopyChar"/>
    <w:qFormat/>
    <w:rsid w:val="006C12D8"/>
  </w:style>
  <w:style w:type="paragraph" w:styleId="NormalWeb">
    <w:name w:val="Normal (Web)"/>
    <w:basedOn w:val="Normal"/>
    <w:uiPriority w:val="99"/>
    <w:semiHidden/>
    <w:unhideWhenUsed/>
    <w:rsid w:val="00C67160"/>
    <w:pPr>
      <w:spacing w:before="100" w:beforeAutospacing="1" w:after="100" w:afterAutospacing="1"/>
    </w:pPr>
    <w:rPr>
      <w:rFonts w:eastAsia="Times New Roman" w:cs="Times New Roman"/>
    </w:rPr>
  </w:style>
  <w:style w:type="paragraph" w:customStyle="1" w:styleId="BasicParagraph">
    <w:name w:val="[Basic Paragraph]"/>
    <w:basedOn w:val="Normal"/>
    <w:uiPriority w:val="99"/>
    <w:rsid w:val="001D2625"/>
    <w:pPr>
      <w:autoSpaceDE w:val="0"/>
      <w:autoSpaceDN w:val="0"/>
      <w:adjustRightInd w:val="0"/>
      <w:spacing w:line="288" w:lineRule="auto"/>
      <w:textAlignment w:val="center"/>
    </w:pPr>
    <w:rPr>
      <w:rFonts w:cs="MinionPro-Regular"/>
      <w:color w:val="000000"/>
    </w:rPr>
  </w:style>
  <w:style w:type="character" w:customStyle="1" w:styleId="Heading1Char">
    <w:name w:val="Heading 1 Char"/>
    <w:basedOn w:val="DefaultParagraphFont"/>
    <w:link w:val="Heading1"/>
    <w:uiPriority w:val="9"/>
    <w:rsid w:val="00E265B7"/>
    <w:rPr>
      <w:rFonts w:ascii="Valtech Neue Light" w:hAnsi="Valtech Neue Light"/>
      <w:bCs/>
      <w:sz w:val="92"/>
      <w:szCs w:val="92"/>
    </w:rPr>
  </w:style>
  <w:style w:type="character" w:customStyle="1" w:styleId="Heading2Char">
    <w:name w:val="Heading 2 Char"/>
    <w:basedOn w:val="DefaultParagraphFont"/>
    <w:link w:val="Heading2"/>
    <w:uiPriority w:val="9"/>
    <w:rsid w:val="00DA0742"/>
    <w:rPr>
      <w:rFonts w:ascii="Sons" w:hAnsi="Sons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C12D8"/>
    <w:rPr>
      <w:rFonts w:ascii="Sons" w:hAnsi="Sons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E63F10"/>
    <w:rPr>
      <w:rFonts w:ascii="Sons" w:hAnsi="Sons"/>
      <w:bCs/>
      <w:sz w:val="24"/>
      <w:szCs w:val="21"/>
    </w:rPr>
  </w:style>
  <w:style w:type="character" w:customStyle="1" w:styleId="Heading5Char">
    <w:name w:val="Heading 5 Char"/>
    <w:basedOn w:val="DefaultParagraphFont"/>
    <w:link w:val="Heading5"/>
    <w:uiPriority w:val="9"/>
    <w:rsid w:val="00E63F10"/>
    <w:rPr>
      <w:rFonts w:ascii="Sons" w:hAnsi="Sons"/>
      <w:bCs/>
      <w:sz w:val="24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rsid w:val="00E63F10"/>
    <w:rPr>
      <w:rFonts w:ascii="Sons" w:hAnsi="Sons"/>
      <w:bCs/>
      <w:sz w:val="24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rsid w:val="00E63F10"/>
    <w:rPr>
      <w:rFonts w:ascii="Sons" w:hAnsi="Sons"/>
      <w:bCs/>
      <w:sz w:val="24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rsid w:val="00E63F10"/>
    <w:rPr>
      <w:rFonts w:ascii="Sons" w:hAnsi="Sons"/>
      <w:bCs/>
      <w:sz w:val="2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E63F10"/>
    <w:rPr>
      <w:rFonts w:ascii="Sons" w:hAnsi="Sons"/>
      <w:bCs/>
      <w:sz w:val="24"/>
      <w:szCs w:val="21"/>
    </w:rPr>
  </w:style>
  <w:style w:type="paragraph" w:styleId="Caption">
    <w:name w:val="caption"/>
    <w:basedOn w:val="Normal"/>
    <w:next w:val="Normal"/>
    <w:uiPriority w:val="35"/>
    <w:unhideWhenUsed/>
    <w:rsid w:val="00E63F10"/>
    <w:rPr>
      <w:rFonts w:cs="Times New Roman (Body CS)"/>
      <w:b/>
      <w:bCs/>
      <w:sz w:val="16"/>
      <w:szCs w:val="18"/>
    </w:rPr>
  </w:style>
  <w:style w:type="character" w:customStyle="1" w:styleId="QuoteChar">
    <w:name w:val="Quote Char"/>
    <w:basedOn w:val="DefaultParagraphFont"/>
    <w:link w:val="Quote"/>
    <w:uiPriority w:val="29"/>
    <w:rsid w:val="00201B4A"/>
    <w:rPr>
      <w:rFonts w:ascii="Sons" w:hAnsi="Sons"/>
      <w:i/>
      <w:i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750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50C6"/>
    <w:rPr>
      <w:rFonts w:ascii="Helvetica Neue" w:hAnsi="Helvetica Neue"/>
      <w:sz w:val="21"/>
    </w:rPr>
  </w:style>
  <w:style w:type="paragraph" w:styleId="ListParagraph">
    <w:name w:val="List Paragraph"/>
    <w:aliases w:val="Valtech List"/>
    <w:basedOn w:val="Normal"/>
    <w:uiPriority w:val="34"/>
    <w:qFormat/>
    <w:rsid w:val="006C12D8"/>
    <w:pPr>
      <w:numPr>
        <w:numId w:val="36"/>
      </w:numPr>
      <w:contextualSpacing/>
    </w:pPr>
  </w:style>
  <w:style w:type="character" w:styleId="BookTitle">
    <w:name w:val="Book Title"/>
    <w:uiPriority w:val="33"/>
    <w:rsid w:val="00E63F10"/>
    <w:rPr>
      <w:rFonts w:ascii="Sons" w:eastAsiaTheme="majorEastAsia" w:hAnsi="Sons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4B7"/>
    <w:pPr>
      <w:outlineLvl w:val="9"/>
    </w:pPr>
  </w:style>
  <w:style w:type="character" w:customStyle="1" w:styleId="ValtechBodyCopyChar">
    <w:name w:val="Valtech Body Copy Char"/>
    <w:basedOn w:val="DefaultParagraphFont"/>
    <w:link w:val="ValtechBodyCopy"/>
    <w:rsid w:val="006C12D8"/>
    <w:rPr>
      <w:rFonts w:ascii="Sons" w:hAnsi="Sons"/>
      <w:sz w:val="21"/>
    </w:rPr>
  </w:style>
  <w:style w:type="character" w:styleId="Hyperlink">
    <w:name w:val="Hyperlink"/>
    <w:basedOn w:val="DefaultParagraphFont"/>
    <w:uiPriority w:val="99"/>
    <w:unhideWhenUsed/>
    <w:rsid w:val="007D02D2"/>
    <w:rPr>
      <w:rFonts w:ascii="Sons" w:hAnsi="Sons"/>
      <w:color w:val="FF5959" w:themeColor="hyperlink"/>
      <w:u w:val="single"/>
    </w:rPr>
  </w:style>
  <w:style w:type="character" w:styleId="UnresolvedMention">
    <w:name w:val="Unresolved Mention"/>
    <w:uiPriority w:val="99"/>
    <w:unhideWhenUsed/>
    <w:rsid w:val="00C67160"/>
  </w:style>
  <w:style w:type="paragraph" w:styleId="TOAHeading">
    <w:name w:val="toa heading"/>
    <w:basedOn w:val="Normal"/>
    <w:next w:val="Normal"/>
    <w:uiPriority w:val="99"/>
    <w:unhideWhenUsed/>
    <w:rsid w:val="00C67160"/>
  </w:style>
  <w:style w:type="paragraph" w:styleId="TableofFigures">
    <w:name w:val="table of figures"/>
    <w:basedOn w:val="TOAHeading"/>
    <w:next w:val="Normal"/>
    <w:uiPriority w:val="99"/>
    <w:unhideWhenUsed/>
    <w:rsid w:val="00C67160"/>
  </w:style>
  <w:style w:type="paragraph" w:styleId="TableofAuthorities">
    <w:name w:val="table of authorities"/>
    <w:basedOn w:val="TableofFigures"/>
    <w:next w:val="Normal"/>
    <w:uiPriority w:val="99"/>
    <w:unhideWhenUsed/>
    <w:rsid w:val="00C67160"/>
  </w:style>
  <w:style w:type="character" w:styleId="SmartLink">
    <w:name w:val="Smart Link"/>
    <w:basedOn w:val="DefaultParagraphFont"/>
    <w:uiPriority w:val="99"/>
    <w:unhideWhenUsed/>
    <w:rsid w:val="00C67160"/>
    <w:rPr>
      <w:rFonts w:ascii="Sons" w:hAnsi="Sons"/>
      <w:b w:val="0"/>
      <w:i w:val="0"/>
      <w:color w:val="FF5959"/>
      <w:u w:val="single"/>
      <w:shd w:val="clear" w:color="auto" w:fill="F3F2F1"/>
    </w:rPr>
  </w:style>
  <w:style w:type="character" w:styleId="SmartHyperlink">
    <w:name w:val="Smart Hyperlink"/>
    <w:basedOn w:val="DefaultParagraphFont"/>
    <w:uiPriority w:val="99"/>
    <w:semiHidden/>
    <w:unhideWhenUsed/>
    <w:rsid w:val="00C67160"/>
    <w:rPr>
      <w:rFonts w:ascii="Sons" w:hAnsi="Sons"/>
      <w:b w:val="0"/>
      <w:i w:val="0"/>
      <w:u w:val="dotted"/>
    </w:rPr>
  </w:style>
  <w:style w:type="paragraph" w:styleId="Signature">
    <w:name w:val="Signature"/>
    <w:basedOn w:val="Normal"/>
    <w:link w:val="SignatureChar"/>
    <w:uiPriority w:val="99"/>
    <w:semiHidden/>
    <w:unhideWhenUsed/>
    <w:rsid w:val="00C67160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C67160"/>
    <w:rPr>
      <w:rFonts w:ascii="Sons" w:hAnsi="Sons"/>
      <w:sz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C67160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C67160"/>
    <w:rPr>
      <w:rFonts w:ascii="Sons" w:hAnsi="Sons"/>
      <w:sz w:val="21"/>
    </w:rPr>
  </w:style>
  <w:style w:type="paragraph" w:styleId="PlainText">
    <w:name w:val="Plain Text"/>
    <w:basedOn w:val="TableofAuthorities"/>
    <w:link w:val="PlainTextChar"/>
    <w:uiPriority w:val="99"/>
    <w:unhideWhenUsed/>
    <w:rsid w:val="00C67160"/>
  </w:style>
  <w:style w:type="character" w:customStyle="1" w:styleId="PlainTextChar">
    <w:name w:val="Plain Text Char"/>
    <w:basedOn w:val="DefaultParagraphFont"/>
    <w:link w:val="PlainText"/>
    <w:uiPriority w:val="99"/>
    <w:rsid w:val="00C67160"/>
    <w:rPr>
      <w:rFonts w:ascii="Sons" w:hAnsi="Sons"/>
      <w:sz w:val="21"/>
    </w:rPr>
  </w:style>
  <w:style w:type="character" w:styleId="PlaceholderText">
    <w:name w:val="Placeholder Text"/>
    <w:basedOn w:val="DefaultParagraphFont"/>
    <w:uiPriority w:val="99"/>
    <w:semiHidden/>
    <w:rsid w:val="00C67160"/>
    <w:rPr>
      <w:rFonts w:ascii="Sons" w:hAnsi="Sons"/>
      <w:color w:val="808080"/>
    </w:rPr>
  </w:style>
  <w:style w:type="character" w:styleId="PageNumber">
    <w:name w:val="page number"/>
    <w:basedOn w:val="DefaultParagraphFont"/>
    <w:uiPriority w:val="99"/>
    <w:unhideWhenUsed/>
    <w:qFormat/>
    <w:rsid w:val="00DE0F3D"/>
    <w:rPr>
      <w:sz w:val="21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C67160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C67160"/>
    <w:rPr>
      <w:rFonts w:ascii="Sons" w:hAnsi="Sons"/>
      <w:sz w:val="21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C6716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C67160"/>
    <w:rPr>
      <w:rFonts w:ascii="Sons" w:eastAsiaTheme="majorEastAsia" w:hAnsi="Sons" w:cstheme="majorBidi"/>
      <w:sz w:val="24"/>
      <w:szCs w:val="24"/>
      <w:shd w:val="pct20" w:color="auto" w:fill="auto"/>
    </w:rPr>
  </w:style>
  <w:style w:type="character" w:styleId="Mention">
    <w:name w:val="Mention"/>
    <w:basedOn w:val="DefaultParagraphFont"/>
    <w:uiPriority w:val="99"/>
    <w:semiHidden/>
    <w:unhideWhenUsed/>
    <w:rsid w:val="00C67160"/>
    <w:rPr>
      <w:rFonts w:ascii="Sons" w:hAnsi="Sons"/>
      <w:color w:val="2B579A"/>
      <w:shd w:val="clear" w:color="auto" w:fill="E1DFDD"/>
    </w:rPr>
  </w:style>
  <w:style w:type="paragraph" w:styleId="MacroText">
    <w:name w:val="macro"/>
    <w:link w:val="MacroTextChar"/>
    <w:uiPriority w:val="99"/>
    <w:semiHidden/>
    <w:unhideWhenUsed/>
    <w:rsid w:val="00C6716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left"/>
    </w:pPr>
    <w:rPr>
      <w:rFonts w:ascii="Sons" w:hAnsi="Sons" w:cs="Consola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7160"/>
    <w:rPr>
      <w:rFonts w:ascii="Sons" w:hAnsi="Sons" w:cs="Consolas"/>
    </w:rPr>
  </w:style>
  <w:style w:type="paragraph" w:styleId="ListBullet">
    <w:name w:val="List Bullet"/>
    <w:basedOn w:val="Normal"/>
    <w:uiPriority w:val="99"/>
    <w:semiHidden/>
    <w:unhideWhenUsed/>
    <w:qFormat/>
    <w:rsid w:val="00C67160"/>
    <w:pPr>
      <w:numPr>
        <w:numId w:val="9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C67160"/>
    <w:pPr>
      <w:numPr>
        <w:numId w:val="14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C67160"/>
    <w:pPr>
      <w:numPr>
        <w:numId w:val="19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C67160"/>
    <w:pPr>
      <w:numPr>
        <w:numId w:val="2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C67160"/>
    <w:pPr>
      <w:numPr>
        <w:numId w:val="29"/>
      </w:numPr>
      <w:contextualSpacing/>
    </w:pPr>
  </w:style>
  <w:style w:type="character" w:styleId="HTMLVariable">
    <w:name w:val="HTML Variable"/>
    <w:basedOn w:val="DefaultParagraphFont"/>
    <w:uiPriority w:val="99"/>
    <w:semiHidden/>
    <w:unhideWhenUsed/>
    <w:rsid w:val="00E63F10"/>
    <w:rPr>
      <w:rFonts w:ascii="Sons" w:hAnsi="Sons"/>
      <w:i/>
      <w:iCs/>
    </w:rPr>
  </w:style>
  <w:style w:type="paragraph" w:styleId="EnvelopeAddress">
    <w:name w:val="envelope address"/>
    <w:basedOn w:val="Normal"/>
    <w:uiPriority w:val="99"/>
    <w:semiHidden/>
    <w:unhideWhenUsed/>
    <w:rsid w:val="00E63F10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E63F10"/>
    <w:rPr>
      <w:rFonts w:ascii="Sons" w:hAnsi="Sons"/>
      <w:color w:val="510F1B"/>
      <w:u w:val="single"/>
    </w:rPr>
  </w:style>
  <w:style w:type="character" w:styleId="Hashtag">
    <w:name w:val="Hashtag"/>
    <w:basedOn w:val="DefaultParagraphFont"/>
    <w:uiPriority w:val="99"/>
    <w:semiHidden/>
    <w:unhideWhenUsed/>
    <w:rsid w:val="00E63F10"/>
    <w:rPr>
      <w:rFonts w:ascii="Sons" w:hAnsi="Sons"/>
      <w:color w:val="FF5959"/>
      <w:shd w:val="clear" w:color="auto" w:fill="E1DFDD"/>
    </w:rPr>
  </w:style>
  <w:style w:type="character" w:styleId="FootnoteReference">
    <w:name w:val="footnote reference"/>
    <w:basedOn w:val="DefaultParagraphFont"/>
    <w:uiPriority w:val="99"/>
    <w:semiHidden/>
    <w:unhideWhenUsed/>
    <w:rsid w:val="00E63F10"/>
    <w:rPr>
      <w:rFonts w:ascii="Sons" w:hAnsi="Sons"/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3F10"/>
    <w:pPr>
      <w:spacing w:after="0" w:line="240" w:lineRule="auto"/>
    </w:pPr>
    <w:rPr>
      <w:rFonts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F10"/>
    <w:rPr>
      <w:rFonts w:ascii="Sons" w:hAnsi="Sons" w:cs="Times New Roman"/>
      <w:sz w:val="18"/>
      <w:szCs w:val="18"/>
    </w:rPr>
  </w:style>
  <w:style w:type="numbering" w:customStyle="1" w:styleId="CurrentList1">
    <w:name w:val="Current List1"/>
    <w:uiPriority w:val="99"/>
    <w:rsid w:val="00E63F10"/>
    <w:pPr>
      <w:numPr>
        <w:numId w:val="30"/>
      </w:numPr>
    </w:pPr>
  </w:style>
  <w:style w:type="character" w:styleId="IntenseReference">
    <w:name w:val="Intense Reference"/>
    <w:basedOn w:val="DefaultParagraphFont"/>
    <w:uiPriority w:val="32"/>
    <w:rsid w:val="00E63F10"/>
    <w:rPr>
      <w:rFonts w:ascii="Sons" w:hAnsi="Sons"/>
      <w:b/>
      <w:bCs/>
      <w:i w:val="0"/>
      <w:caps w:val="0"/>
      <w:smallCaps w:val="0"/>
      <w:strike w:val="0"/>
      <w:dstrike w:val="0"/>
      <w:vanish w:val="0"/>
      <w:color w:val="D1D3CA" w:themeColor="accent1"/>
      <w:spacing w:val="5"/>
      <w:vertAlign w:val="baseline"/>
    </w:rPr>
  </w:style>
  <w:style w:type="character" w:styleId="SubtleReference">
    <w:name w:val="Subtle Reference"/>
    <w:basedOn w:val="DefaultParagraphFont"/>
    <w:uiPriority w:val="31"/>
    <w:rsid w:val="00E63F10"/>
    <w:rPr>
      <w:rFonts w:ascii="Sons" w:hAnsi="Sons"/>
      <w:caps w:val="0"/>
      <w:smallCaps w:val="0"/>
      <w:strike w:val="0"/>
      <w:dstrike w:val="0"/>
      <w:vanish w:val="0"/>
      <w:color w:val="5A5A5A" w:themeColor="text1" w:themeTint="A5"/>
      <w:vertAlign w:val="baseline"/>
    </w:rPr>
  </w:style>
  <w:style w:type="character" w:styleId="Emphasis">
    <w:name w:val="Emphasis"/>
    <w:basedOn w:val="DefaultParagraphFont"/>
    <w:uiPriority w:val="20"/>
    <w:rsid w:val="00E63F10"/>
    <w:rPr>
      <w:rFonts w:ascii="Sons" w:hAnsi="Sons"/>
      <w:i/>
      <w:iCs/>
    </w:rPr>
  </w:style>
  <w:style w:type="paragraph" w:styleId="Subtitle">
    <w:name w:val="Subtitle"/>
    <w:basedOn w:val="Normal"/>
    <w:next w:val="Normal"/>
    <w:link w:val="SubtitleChar"/>
    <w:uiPriority w:val="11"/>
    <w:qFormat/>
    <w:rsid w:val="00BB5331"/>
    <w:pPr>
      <w:tabs>
        <w:tab w:val="left" w:pos="9540"/>
      </w:tabs>
      <w:spacing w:after="0" w:line="240" w:lineRule="auto"/>
      <w:ind w:left="360" w:right="1980"/>
    </w:pPr>
    <w:rPr>
      <w:color w:val="FFFFFF" w:themeColor="background1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BB5331"/>
    <w:rPr>
      <w:rFonts w:ascii="Sons" w:hAnsi="Sons"/>
      <w:color w:val="FFFFFF" w:themeColor="background1"/>
      <w:sz w:val="40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BB5331"/>
    <w:pPr>
      <w:spacing w:after="0" w:line="1360" w:lineRule="exact"/>
      <w:ind w:left="360" w:right="1987"/>
      <w:contextualSpacing/>
    </w:pPr>
    <w:rPr>
      <w:rFonts w:ascii="Valtech Neue Light" w:eastAsiaTheme="majorEastAsia" w:hAnsi="Valtech Neue Light" w:cstheme="majorBidi"/>
      <w:color w:val="FFFFFF" w:themeColor="background1"/>
      <w:spacing w:val="-10"/>
      <w:kern w:val="28"/>
      <w:sz w:val="130"/>
      <w:szCs w:val="130"/>
    </w:rPr>
  </w:style>
  <w:style w:type="character" w:customStyle="1" w:styleId="TitleChar">
    <w:name w:val="Title Char"/>
    <w:basedOn w:val="DefaultParagraphFont"/>
    <w:link w:val="Title"/>
    <w:uiPriority w:val="10"/>
    <w:rsid w:val="00BB5331"/>
    <w:rPr>
      <w:rFonts w:ascii="Valtech Neue Light" w:eastAsiaTheme="majorEastAsia" w:hAnsi="Valtech Neue Light" w:cstheme="majorBidi"/>
      <w:color w:val="FFFFFF" w:themeColor="background1"/>
      <w:spacing w:val="-10"/>
      <w:kern w:val="28"/>
      <w:sz w:val="130"/>
      <w:szCs w:val="130"/>
    </w:rPr>
  </w:style>
  <w:style w:type="paragraph" w:styleId="ListNumber">
    <w:name w:val="List Number"/>
    <w:basedOn w:val="Normal"/>
    <w:uiPriority w:val="99"/>
    <w:semiHidden/>
    <w:unhideWhenUsed/>
    <w:qFormat/>
    <w:rsid w:val="008E1270"/>
    <w:pPr>
      <w:numPr>
        <w:numId w:val="35"/>
      </w:numPr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EF456D"/>
  </w:style>
  <w:style w:type="paragraph" w:styleId="TOC1">
    <w:name w:val="toc 1"/>
    <w:basedOn w:val="Normal"/>
    <w:next w:val="Normal"/>
    <w:autoRedefine/>
    <w:uiPriority w:val="39"/>
    <w:unhideWhenUsed/>
    <w:rsid w:val="00EF456D"/>
    <w:pPr>
      <w:spacing w:after="100"/>
    </w:pPr>
  </w:style>
  <w:style w:type="character" w:styleId="Strong">
    <w:name w:val="Strong"/>
    <w:basedOn w:val="DefaultParagraphFont"/>
    <w:uiPriority w:val="22"/>
    <w:rsid w:val="00EF456D"/>
    <w:rPr>
      <w:rFonts w:ascii="Sons" w:hAnsi="Sons"/>
      <w:b/>
      <w:bCs/>
    </w:rPr>
  </w:style>
  <w:style w:type="numbering" w:customStyle="1" w:styleId="Style1">
    <w:name w:val="Style1"/>
    <w:uiPriority w:val="99"/>
    <w:rsid w:val="001B7FE1"/>
    <w:pPr>
      <w:numPr>
        <w:numId w:val="37"/>
      </w:numPr>
    </w:p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AF469C"/>
    <w:pPr>
      <w:spacing w:after="0" w:line="240" w:lineRule="auto"/>
    </w:pPr>
    <w:rPr>
      <w:sz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F469C"/>
    <w:rPr>
      <w:rFonts w:ascii="Sons" w:hAnsi="Sons"/>
    </w:rPr>
  </w:style>
  <w:style w:type="paragraph" w:customStyle="1" w:styleId="CallOutTextBox">
    <w:name w:val="Call Out Text Box"/>
    <w:basedOn w:val="Normal"/>
    <w:qFormat/>
    <w:rsid w:val="008C52C3"/>
    <w:pPr>
      <w:spacing w:line="420" w:lineRule="exact"/>
    </w:pPr>
    <w:rPr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32777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single" w:sz="36" w:space="17" w:color="7B8898"/>
            <w:bottom w:val="none" w:sz="0" w:space="0" w:color="auto"/>
            <w:right w:val="none" w:sz="0" w:space="0" w:color="auto"/>
          </w:divBdr>
        </w:div>
        <w:div w:id="1790515579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single" w:sz="36" w:space="17" w:color="7B8898"/>
            <w:bottom w:val="none" w:sz="0" w:space="0" w:color="auto"/>
            <w:right w:val="none" w:sz="0" w:space="0" w:color="auto"/>
          </w:divBdr>
        </w:div>
      </w:divsChild>
    </w:div>
    <w:div w:id="7458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8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1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valtechcom.sharepoint.com/sites/GLTemplatesLibrary/OfficeTemplates/Valtech-Document-Template-8.5x11-v3.dotx" TargetMode="External"/></Relationships>
</file>

<file path=word/theme/theme1.xml><?xml version="1.0" encoding="utf-8"?>
<a:theme xmlns:a="http://schemas.openxmlformats.org/drawingml/2006/main" name="Valtech New Theme">
  <a:themeElements>
    <a:clrScheme name="Valtech Brand">
      <a:dk1>
        <a:srgbClr val="000000"/>
      </a:dk1>
      <a:lt1>
        <a:srgbClr val="FFFFFF"/>
      </a:lt1>
      <a:dk2>
        <a:srgbClr val="171717"/>
      </a:dk2>
      <a:lt2>
        <a:srgbClr val="4C4C49"/>
      </a:lt2>
      <a:accent1>
        <a:srgbClr val="D1D3CA"/>
      </a:accent1>
      <a:accent2>
        <a:srgbClr val="F3F2EF"/>
      </a:accent2>
      <a:accent3>
        <a:srgbClr val="000000"/>
      </a:accent3>
      <a:accent4>
        <a:srgbClr val="000000"/>
      </a:accent4>
      <a:accent5>
        <a:srgbClr val="000000"/>
      </a:accent5>
      <a:accent6>
        <a:srgbClr val="000000"/>
      </a:accent6>
      <a:hlink>
        <a:srgbClr val="FF5959"/>
      </a:hlink>
      <a:folHlink>
        <a:srgbClr val="510F1B"/>
      </a:folHlink>
    </a:clrScheme>
    <a:fontScheme name="Valtech">
      <a:majorFont>
        <a:latin typeface="Valtech Neue Light"/>
        <a:ea typeface=""/>
        <a:cs typeface=""/>
      </a:majorFont>
      <a:minorFont>
        <a:latin typeface="So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dk1"/>
        </a:solidFill>
        <a:ln>
          <a:noFill/>
        </a:ln>
      </a:spPr>
      <a:bodyPr wrap="none" lIns="182880" tIns="228600" rIns="182880" bIns="182880" rtlCol="0" anchor="ctr" upright="1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Valtech Brand" id="{3FAB1DB3-B5F8-0547-A2CA-9C0A37EFDD7A}" vid="{C26F915D-1ACC-2F40-B7F5-60B12B87F6F6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14A08EF9C53F54B86D3A9775D7A8227" ma:contentTypeVersion="6" ma:contentTypeDescription="Create a new document." ma:contentTypeScope="" ma:versionID="b22335b307176ca4542e71f3ade07111">
  <xsd:schema xmlns:xsd="http://www.w3.org/2001/XMLSchema" xmlns:xs="http://www.w3.org/2001/XMLSchema" xmlns:p="http://schemas.microsoft.com/office/2006/metadata/properties" xmlns:ns2="f28916cb-bf15-4c41-a578-4764b3d65b0f" xmlns:ns3="e6e65273-80c9-4da9-8a52-0e39078f26d4" targetNamespace="http://schemas.microsoft.com/office/2006/metadata/properties" ma:root="true" ma:fieldsID="ecc5d1de98f35f9f34b1f91271d70e4a" ns2:_="" ns3:_="">
    <xsd:import namespace="f28916cb-bf15-4c41-a578-4764b3d65b0f"/>
    <xsd:import namespace="e6e65273-80c9-4da9-8a52-0e39078f26d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8916cb-bf15-4c41-a578-4764b3d65b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e65273-80c9-4da9-8a52-0e39078f26d4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4F6BC5-5A22-40B8-81F7-034062F4CAE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05A2A82-808A-4962-B18E-E33851AE5E3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CA7AC9-944B-4C2B-A74F-9D6FDCBB7C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8916cb-bf15-4c41-a578-4764b3d65b0f"/>
    <ds:schemaRef ds:uri="e6e65273-80c9-4da9-8a52-0e39078f26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Valtech-Document-Template-8.5x11-v3</Template>
  <TotalTime>10</TotalTime>
  <Pages>1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Valtech</Company>
  <LinksUpToDate>false</LinksUpToDate>
  <CharactersWithSpaces>450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Krishna Sikharam</dc:creator>
  <cp:keywords/>
  <dc:description/>
  <cp:lastModifiedBy>Vinay Krishna Sikharam</cp:lastModifiedBy>
  <cp:revision>1</cp:revision>
  <cp:lastPrinted>2023-10-05T17:12:00Z</cp:lastPrinted>
  <dcterms:created xsi:type="dcterms:W3CDTF">2024-01-18T10:04:00Z</dcterms:created>
  <dcterms:modified xsi:type="dcterms:W3CDTF">2024-01-18T10:15:00Z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0x010100614A08EF9C53F54B86D3A9775D7A8227</vt:lpwstr>
  </property>
</Properties>
</file>